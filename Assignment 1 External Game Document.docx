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BF4CC6" w:rsidP="00BF4CC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WANDER pRODUCTIONS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Style w:val="TitleChar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TitleChar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BF4CC6" w:rsidP="00BF4CC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BF4CC6">
                      <w:rPr>
                        <w:rStyle w:val="TitleChar"/>
                      </w:rPr>
                      <w:t>Dragon’s Nest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6B61A5" w:rsidP="00BF4CC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BF4CC6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COMP305 Assignment 1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BF4CC6">
                <w:pPr>
                  <w:pStyle w:val="NoSpacing"/>
                  <w:jc w:val="center"/>
                </w:pPr>
                <w:r>
                  <w:rPr>
                    <w:sz w:val="24"/>
                    <w:szCs w:val="24"/>
                  </w:rPr>
                  <w:t>Version #1.0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BF4CC6">
                  <w:t xml:space="preserve">2016 by WANDER </w:t>
                </w:r>
                <w:proofErr w:type="spellStart"/>
                <w:r w:rsidR="00BF4CC6">
                  <w:t>Procuctions</w:t>
                </w:r>
                <w:proofErr w:type="spellEnd"/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BF4CC6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Arlina Ramrattan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4FDD221A" wp14:editId="71721F20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3E1D56" w:rsidP="003E1D56">
                                <w:pPr>
                                  <w:jc w:val="center"/>
                                </w:pPr>
                              </w:p>
                              <w:p w:rsidR="003E1D56" w:rsidRPr="003E1D56" w:rsidRDefault="003E1D56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3E1D56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>Insert a Company Logo here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DD221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5875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3E1D56" w:rsidRDefault="003E1D56" w:rsidP="003E1D56">
                          <w:pPr>
                            <w:jc w:val="center"/>
                          </w:pPr>
                        </w:p>
                        <w:p w:rsidR="003E1D56" w:rsidRPr="003E1D56" w:rsidRDefault="003E1D56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3E1D56">
                            <w:rPr>
                              <w:b/>
                              <w:sz w:val="28"/>
                              <w:szCs w:val="28"/>
                            </w:rPr>
                            <w:t>Insert a Company Logo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>
            <w:tc>
              <w:tcPr>
                <w:tcW w:w="5000" w:type="pct"/>
              </w:tcPr>
              <w:p w:rsidR="003E1D56" w:rsidRPr="003E1D56" w:rsidRDefault="00BF4CC6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October 6, 2016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id w:val="-75312097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en-CA" w:eastAsia="zh-TW"/>
        </w:rPr>
      </w:sdtEndPr>
      <w:sdtContent>
        <w:p w:rsidR="005F2DBF" w:rsidRDefault="005F2DBF">
          <w:pPr>
            <w:pStyle w:val="TOCHeading"/>
          </w:pPr>
          <w:r>
            <w:t>Contents</w:t>
          </w:r>
        </w:p>
        <w:p w:rsidR="005F2DBF" w:rsidRDefault="005F2DB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547496" w:history="1">
            <w:r w:rsidRPr="0052445A">
              <w:rPr>
                <w:rStyle w:val="Hyperlink"/>
                <w:noProof/>
              </w:rPr>
              <w:t>Version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497" w:history="1">
            <w:r w:rsidRPr="0052445A">
              <w:rPr>
                <w:rStyle w:val="Hyperlink"/>
                <w:noProof/>
              </w:rPr>
              <w:t>Github Repository: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3547498" w:history="1">
            <w:r w:rsidRPr="0052445A">
              <w:rPr>
                <w:rStyle w:val="Hyperlink"/>
                <w:noProof/>
              </w:rPr>
              <w:t>Game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499" w:history="1">
            <w:r w:rsidRPr="0052445A">
              <w:rPr>
                <w:rStyle w:val="Hyperlink"/>
                <w:noProof/>
              </w:rPr>
              <w:t>Game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500" w:history="1">
            <w:r w:rsidRPr="0052445A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501" w:history="1">
            <w:r w:rsidRPr="0052445A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502" w:history="1">
            <w:r w:rsidRPr="0052445A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503" w:history="1">
            <w:r w:rsidRPr="0052445A">
              <w:rPr>
                <w:rStyle w:val="Hyperlink"/>
                <w:noProof/>
              </w:rPr>
              <w:t>Menu and Screen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63547504" w:history="1">
            <w:r w:rsidRPr="0052445A">
              <w:rPr>
                <w:rStyle w:val="Hyperlink"/>
                <w:noProof/>
              </w:rPr>
              <w:t>Menu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63547505" w:history="1">
            <w:r w:rsidRPr="0052445A">
              <w:rPr>
                <w:rStyle w:val="Hyperlink"/>
                <w:noProof/>
              </w:rPr>
              <w:t>Game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63547506" w:history="1">
            <w:r w:rsidRPr="0052445A">
              <w:rPr>
                <w:rStyle w:val="Hyperlink"/>
                <w:noProof/>
              </w:rPr>
              <w:t>Game Over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507" w:history="1">
            <w:r w:rsidRPr="0052445A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508" w:history="1">
            <w:r w:rsidRPr="0052445A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509" w:history="1">
            <w:r w:rsidRPr="0052445A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510" w:history="1">
            <w:r w:rsidRPr="0052445A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3547511" w:history="1">
            <w:r w:rsidRPr="0052445A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_Toc463547511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2DBF" w:rsidRDefault="005F2DBF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  <w:bookmarkStart w:id="0" w:name="_GoBack"/>
      <w:bookmarkEnd w:id="0"/>
      <w:r>
        <w:rPr>
          <w:b/>
          <w:sz w:val="24"/>
          <w:szCs w:val="24"/>
          <w:u w:val="single"/>
        </w:rPr>
        <w:br w:type="page"/>
      </w:r>
    </w:p>
    <w:p w:rsidR="00F56775" w:rsidRDefault="009A4D42" w:rsidP="00154AB4">
      <w:pPr>
        <w:pStyle w:val="Heading1"/>
      </w:pPr>
      <w:bookmarkStart w:id="1" w:name="_Toc463547496"/>
      <w:r>
        <w:lastRenderedPageBreak/>
        <w:t>Version History</w:t>
      </w:r>
      <w:bookmarkEnd w:id="1"/>
    </w:p>
    <w:p w:rsidR="009A4D42" w:rsidRDefault="007D0A6B">
      <w:pPr>
        <w:rPr>
          <w:sz w:val="24"/>
          <w:szCs w:val="24"/>
        </w:rPr>
      </w:pPr>
      <w:bookmarkStart w:id="2" w:name="_Toc463547497"/>
      <w:proofErr w:type="spellStart"/>
      <w:r w:rsidRPr="00154AB4">
        <w:rPr>
          <w:rStyle w:val="Heading2Char"/>
        </w:rPr>
        <w:t>Github</w:t>
      </w:r>
      <w:proofErr w:type="spellEnd"/>
      <w:r w:rsidRPr="00154AB4">
        <w:rPr>
          <w:rStyle w:val="Heading2Char"/>
        </w:rPr>
        <w:t xml:space="preserve"> Repository:</w:t>
      </w:r>
      <w:bookmarkEnd w:id="2"/>
      <w:r w:rsidRPr="00154AB4">
        <w:rPr>
          <w:rStyle w:val="Heading2Char"/>
        </w:rPr>
        <w:t xml:space="preserve"> </w:t>
      </w:r>
      <w:hyperlink r:id="rId12" w:history="1">
        <w:r w:rsidRPr="001B1211">
          <w:rPr>
            <w:rStyle w:val="Hyperlink"/>
            <w:sz w:val="24"/>
            <w:szCs w:val="24"/>
          </w:rPr>
          <w:t>https://github.com/aramrattan/COMP305-Assignment-1</w:t>
        </w:r>
      </w:hyperlink>
      <w:r>
        <w:rPr>
          <w:sz w:val="24"/>
          <w:szCs w:val="24"/>
        </w:rPr>
        <w:t xml:space="preserve"> </w:t>
      </w:r>
      <w:r w:rsidR="009A4D42">
        <w:rPr>
          <w:sz w:val="24"/>
          <w:szCs w:val="24"/>
        </w:rPr>
        <w:br w:type="page"/>
      </w:r>
    </w:p>
    <w:p w:rsidR="00686D09" w:rsidRDefault="006920F0" w:rsidP="006920F0">
      <w:pPr>
        <w:pStyle w:val="Heading1"/>
        <w:rPr>
          <w:sz w:val="24"/>
          <w:szCs w:val="24"/>
        </w:rPr>
      </w:pPr>
      <w:bookmarkStart w:id="3" w:name="_Toc463547498"/>
      <w:r>
        <w:lastRenderedPageBreak/>
        <w:t>Game Design</w:t>
      </w:r>
      <w:bookmarkEnd w:id="3"/>
    </w:p>
    <w:p w:rsidR="00BF4089" w:rsidRDefault="009F6693" w:rsidP="00154AB4">
      <w:pPr>
        <w:pStyle w:val="Heading2"/>
      </w:pPr>
      <w:bookmarkStart w:id="4" w:name="_Toc463547499"/>
      <w:r w:rsidRPr="008C6B2D">
        <w:t>Game Overview</w:t>
      </w:r>
      <w:bookmarkEnd w:id="4"/>
      <w:r w:rsidR="00BF4089">
        <w:t xml:space="preserve"> </w:t>
      </w:r>
    </w:p>
    <w:p w:rsidR="004D4F49" w:rsidRPr="00154AB4" w:rsidRDefault="004D4F49" w:rsidP="00154AB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The goal of this game is to help the dragon (player avatar) collect as many of their lost eggs as possible while avoiding collisions with the birds.</w:t>
      </w:r>
    </w:p>
    <w:p w:rsidR="00BF4089" w:rsidRPr="00BF4089" w:rsidRDefault="009F6693" w:rsidP="00154AB4">
      <w:pPr>
        <w:pStyle w:val="Heading2"/>
        <w:rPr>
          <w:i/>
        </w:rPr>
      </w:pPr>
      <w:bookmarkStart w:id="5" w:name="_Toc463547500"/>
      <w:r w:rsidRPr="008C6B2D">
        <w:t>Camera</w:t>
      </w:r>
      <w:bookmarkEnd w:id="5"/>
      <w:r w:rsidR="003E1D34">
        <w:t xml:space="preserve"> </w:t>
      </w:r>
    </w:p>
    <w:p w:rsidR="00686D09" w:rsidRPr="00154AB4" w:rsidRDefault="004D4F49" w:rsidP="00154AB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Orthographic.</w:t>
      </w:r>
    </w:p>
    <w:p w:rsidR="00BF4089" w:rsidRDefault="009F6693" w:rsidP="00154AB4">
      <w:pPr>
        <w:pStyle w:val="Heading2"/>
      </w:pPr>
      <w:bookmarkStart w:id="6" w:name="_Toc463547501"/>
      <w:r w:rsidRPr="008C6B2D">
        <w:t>Controls</w:t>
      </w:r>
      <w:bookmarkEnd w:id="6"/>
    </w:p>
    <w:p w:rsidR="00686D09" w:rsidRPr="00154AB4" w:rsidRDefault="004D4F49" w:rsidP="00154AB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Mouse moves player’s avatar left and right at the bottom of the screen.</w:t>
      </w:r>
    </w:p>
    <w:p w:rsidR="009F6693" w:rsidRDefault="009F6693" w:rsidP="00154AB4">
      <w:pPr>
        <w:pStyle w:val="Heading2"/>
      </w:pPr>
      <w:bookmarkStart w:id="7" w:name="_Toc463547502"/>
      <w:r w:rsidRPr="008C6B2D">
        <w:t>Interface</w:t>
      </w:r>
      <w:r w:rsidR="00D668E0">
        <w:t xml:space="preserve"> Sketch</w:t>
      </w:r>
      <w:bookmarkEnd w:id="7"/>
    </w:p>
    <w:p w:rsidR="00686D09" w:rsidRPr="008C6B2D" w:rsidRDefault="00154AB4" w:rsidP="00686D09">
      <w:pPr>
        <w:rPr>
          <w:b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718CF2E7" wp14:editId="27BAF09E">
            <wp:extent cx="5943600" cy="227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93" w:rsidRDefault="009F6693" w:rsidP="00154AB4">
      <w:pPr>
        <w:pStyle w:val="Heading2"/>
      </w:pPr>
      <w:bookmarkStart w:id="8" w:name="_Toc463547503"/>
      <w:r w:rsidRPr="008C6B2D">
        <w:t>Menu and Screen Descriptions</w:t>
      </w:r>
      <w:bookmarkEnd w:id="8"/>
    </w:p>
    <w:p w:rsidR="00BF4089" w:rsidRDefault="00154AB4" w:rsidP="00154AB4">
      <w:pPr>
        <w:pStyle w:val="Heading3"/>
        <w:ind w:firstLine="720"/>
      </w:pPr>
      <w:bookmarkStart w:id="9" w:name="_Toc463547504"/>
      <w:r>
        <w:t>Menu Scene</w:t>
      </w:r>
      <w:bookmarkEnd w:id="9"/>
    </w:p>
    <w:p w:rsidR="00154AB4" w:rsidRPr="00154AB4" w:rsidRDefault="00154AB4" w:rsidP="00154AB4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5566181F" wp14:editId="59E8CCB4">
            <wp:extent cx="2045772" cy="154219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0485" cy="15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B4" w:rsidRDefault="00154AB4" w:rsidP="00154AB4">
      <w:pPr>
        <w:pStyle w:val="Heading3"/>
        <w:ind w:firstLine="720"/>
      </w:pPr>
      <w:bookmarkStart w:id="10" w:name="_Toc463547505"/>
      <w:r>
        <w:lastRenderedPageBreak/>
        <w:t>Game Scene</w:t>
      </w:r>
      <w:bookmarkEnd w:id="10"/>
    </w:p>
    <w:p w:rsidR="00154AB4" w:rsidRDefault="00154AB4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4C0F2DED" wp14:editId="534F93B1">
            <wp:extent cx="2083842" cy="15831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8525" cy="160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AB4" w:rsidRDefault="00154AB4" w:rsidP="00BF4089">
      <w:pPr>
        <w:pStyle w:val="ListParagraph"/>
        <w:rPr>
          <w:i/>
          <w:sz w:val="24"/>
          <w:szCs w:val="24"/>
        </w:rPr>
      </w:pPr>
    </w:p>
    <w:p w:rsidR="00154AB4" w:rsidRDefault="00154AB4" w:rsidP="00154AB4">
      <w:pPr>
        <w:pStyle w:val="Heading3"/>
        <w:ind w:firstLine="720"/>
      </w:pPr>
      <w:bookmarkStart w:id="11" w:name="_Toc463547506"/>
      <w:r>
        <w:t>Game Over Scene</w:t>
      </w:r>
      <w:bookmarkEnd w:id="11"/>
    </w:p>
    <w:p w:rsidR="00154AB4" w:rsidRPr="00BF4089" w:rsidRDefault="00154AB4" w:rsidP="00BF4089">
      <w:pPr>
        <w:pStyle w:val="ListParagraph"/>
        <w:rPr>
          <w:i/>
          <w:sz w:val="24"/>
          <w:szCs w:val="24"/>
        </w:rPr>
      </w:pPr>
      <w:r>
        <w:rPr>
          <w:noProof/>
          <w:lang w:eastAsia="en-CA"/>
        </w:rPr>
        <w:drawing>
          <wp:inline distT="0" distB="0" distL="0" distR="0" wp14:anchorId="1C5E215A" wp14:editId="50A90DB8">
            <wp:extent cx="2106353" cy="158314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922" cy="15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09" w:rsidRDefault="009F6693" w:rsidP="00154AB4">
      <w:pPr>
        <w:pStyle w:val="Heading2"/>
      </w:pPr>
      <w:bookmarkStart w:id="12" w:name="_Toc463547507"/>
      <w:r w:rsidRPr="008C6B2D">
        <w:t>Characters</w:t>
      </w:r>
      <w:bookmarkEnd w:id="12"/>
    </w:p>
    <w:p w:rsidR="00686D09" w:rsidRPr="008C6B2D" w:rsidRDefault="006920F0" w:rsidP="006920F0">
      <w:pPr>
        <w:ind w:left="720"/>
        <w:rPr>
          <w:b/>
          <w:sz w:val="24"/>
          <w:szCs w:val="24"/>
        </w:rPr>
      </w:pPr>
      <w:r w:rsidRPr="006920F0">
        <w:rPr>
          <w:sz w:val="24"/>
          <w:szCs w:val="24"/>
        </w:rPr>
        <w:t>The player avatar is a flying purple dragon</w:t>
      </w:r>
    </w:p>
    <w:p w:rsidR="009F6693" w:rsidRDefault="009F6693" w:rsidP="00154AB4">
      <w:pPr>
        <w:pStyle w:val="Heading2"/>
      </w:pPr>
      <w:bookmarkStart w:id="13" w:name="_Toc463547508"/>
      <w:r w:rsidRPr="008C6B2D">
        <w:t>Enemies</w:t>
      </w:r>
      <w:bookmarkEnd w:id="13"/>
    </w:p>
    <w:p w:rsidR="00686D09" w:rsidRPr="00154AB4" w:rsidRDefault="006920F0" w:rsidP="00154AB4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are the </w:t>
      </w:r>
      <w:r w:rsidR="00830C8E">
        <w:rPr>
          <w:i/>
          <w:sz w:val="24"/>
          <w:szCs w:val="24"/>
        </w:rPr>
        <w:t>birds;</w:t>
      </w:r>
      <w:r>
        <w:rPr>
          <w:i/>
          <w:sz w:val="24"/>
          <w:szCs w:val="24"/>
        </w:rPr>
        <w:t xml:space="preserve"> you collide with one you lose a life. </w:t>
      </w:r>
    </w:p>
    <w:p w:rsidR="00CF0419" w:rsidRDefault="009F6693" w:rsidP="00154AB4">
      <w:pPr>
        <w:pStyle w:val="Heading2"/>
      </w:pPr>
      <w:bookmarkStart w:id="14" w:name="_Toc463547509"/>
      <w:r w:rsidRPr="005C2F0F">
        <w:t>Scoring</w:t>
      </w:r>
      <w:bookmarkEnd w:id="14"/>
    </w:p>
    <w:p w:rsidR="00CF0419" w:rsidRPr="00CF0419" w:rsidRDefault="00CF0419" w:rsidP="00CF0419">
      <w:pPr>
        <w:pStyle w:val="ListParagraph"/>
        <w:rPr>
          <w:b/>
          <w:sz w:val="24"/>
          <w:szCs w:val="24"/>
        </w:rPr>
      </w:pPr>
    </w:p>
    <w:p w:rsidR="00CF0419" w:rsidRPr="006920F0" w:rsidRDefault="00CF0419" w:rsidP="00CF041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920F0">
        <w:rPr>
          <w:sz w:val="24"/>
          <w:szCs w:val="24"/>
        </w:rPr>
        <w:t>100 points for collecting 1 egg</w:t>
      </w:r>
    </w:p>
    <w:p w:rsidR="006920F0" w:rsidRPr="00154AB4" w:rsidRDefault="00CF0419" w:rsidP="00154A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920F0">
        <w:rPr>
          <w:sz w:val="24"/>
          <w:szCs w:val="24"/>
        </w:rPr>
        <w:t>-1 life for every bird hit</w:t>
      </w:r>
    </w:p>
    <w:p w:rsidR="005C2F0F" w:rsidRDefault="009F6693" w:rsidP="00154AB4">
      <w:pPr>
        <w:pStyle w:val="Heading2"/>
      </w:pPr>
      <w:bookmarkStart w:id="15" w:name="_Toc463547510"/>
      <w:r w:rsidRPr="008C6B2D">
        <w:t xml:space="preserve">Sound </w:t>
      </w:r>
      <w:r w:rsidR="003E1D34">
        <w:t>Index</w:t>
      </w:r>
      <w:bookmarkEnd w:id="1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8"/>
        <w:gridCol w:w="4292"/>
      </w:tblGrid>
      <w:tr w:rsidR="00455DF8" w:rsidTr="00455DF8">
        <w:tc>
          <w:tcPr>
            <w:tcW w:w="4675" w:type="dxa"/>
          </w:tcPr>
          <w:p w:rsidR="00455DF8" w:rsidRDefault="00455DF8" w:rsidP="00455DF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4675" w:type="dxa"/>
          </w:tcPr>
          <w:p w:rsidR="00455DF8" w:rsidRDefault="00455DF8" w:rsidP="00455DF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</w:tr>
      <w:tr w:rsidR="00455DF8" w:rsidTr="00455DF8">
        <w:tc>
          <w:tcPr>
            <w:tcW w:w="4675" w:type="dxa"/>
          </w:tcPr>
          <w:p w:rsidR="00455DF8" w:rsidRPr="006920F0" w:rsidRDefault="00455DF8" w:rsidP="00455DF8">
            <w:pPr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BGMusic.mp3</w:t>
            </w:r>
          </w:p>
        </w:tc>
        <w:tc>
          <w:tcPr>
            <w:tcW w:w="4675" w:type="dxa"/>
          </w:tcPr>
          <w:p w:rsidR="00455DF8" w:rsidRPr="006920F0" w:rsidRDefault="00455DF8" w:rsidP="00455DF8">
            <w:pPr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Background music for whole game</w:t>
            </w:r>
          </w:p>
        </w:tc>
      </w:tr>
      <w:tr w:rsidR="00455DF8" w:rsidTr="00455DF8">
        <w:tc>
          <w:tcPr>
            <w:tcW w:w="4675" w:type="dxa"/>
          </w:tcPr>
          <w:p w:rsidR="00455DF8" w:rsidRPr="006920F0" w:rsidRDefault="00455DF8" w:rsidP="00455DF8">
            <w:pPr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Ow.mp3</w:t>
            </w:r>
          </w:p>
        </w:tc>
        <w:tc>
          <w:tcPr>
            <w:tcW w:w="4675" w:type="dxa"/>
          </w:tcPr>
          <w:p w:rsidR="00455DF8" w:rsidRPr="006920F0" w:rsidRDefault="00455DF8" w:rsidP="00455DF8">
            <w:pPr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Sound effect when dragon collides with bird</w:t>
            </w:r>
          </w:p>
        </w:tc>
      </w:tr>
      <w:tr w:rsidR="00455DF8" w:rsidTr="00455DF8">
        <w:tc>
          <w:tcPr>
            <w:tcW w:w="4675" w:type="dxa"/>
          </w:tcPr>
          <w:p w:rsidR="00455DF8" w:rsidRPr="006920F0" w:rsidRDefault="00455DF8" w:rsidP="00455DF8">
            <w:pPr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Powerup7.wav</w:t>
            </w:r>
          </w:p>
        </w:tc>
        <w:tc>
          <w:tcPr>
            <w:tcW w:w="4675" w:type="dxa"/>
          </w:tcPr>
          <w:p w:rsidR="00455DF8" w:rsidRPr="006920F0" w:rsidRDefault="00455DF8" w:rsidP="00455DF8">
            <w:pPr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Sound effect when dragon gets an egg</w:t>
            </w:r>
          </w:p>
        </w:tc>
      </w:tr>
      <w:tr w:rsidR="00455DF8" w:rsidTr="00455DF8">
        <w:tc>
          <w:tcPr>
            <w:tcW w:w="4675" w:type="dxa"/>
          </w:tcPr>
          <w:p w:rsidR="00455DF8" w:rsidRPr="006920F0" w:rsidRDefault="00455DF8" w:rsidP="00455DF8">
            <w:pPr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GameOver.mp3</w:t>
            </w:r>
          </w:p>
        </w:tc>
        <w:tc>
          <w:tcPr>
            <w:tcW w:w="4675" w:type="dxa"/>
          </w:tcPr>
          <w:p w:rsidR="00455DF8" w:rsidRPr="006920F0" w:rsidRDefault="00455DF8" w:rsidP="00455DF8">
            <w:pPr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Sound effect when player loses all lives</w:t>
            </w:r>
          </w:p>
        </w:tc>
      </w:tr>
    </w:tbl>
    <w:p w:rsidR="00686D09" w:rsidRDefault="00686D09" w:rsidP="00455DF8">
      <w:pPr>
        <w:ind w:left="720"/>
        <w:rPr>
          <w:b/>
          <w:sz w:val="24"/>
          <w:szCs w:val="24"/>
        </w:rPr>
      </w:pPr>
    </w:p>
    <w:p w:rsidR="00154AB4" w:rsidRPr="008C6B2D" w:rsidRDefault="00154AB4" w:rsidP="00455DF8">
      <w:pPr>
        <w:ind w:left="720"/>
        <w:rPr>
          <w:b/>
          <w:sz w:val="24"/>
          <w:szCs w:val="24"/>
        </w:rPr>
      </w:pPr>
    </w:p>
    <w:p w:rsidR="009F6693" w:rsidRPr="00154AB4" w:rsidRDefault="009F6693" w:rsidP="00154AB4">
      <w:pPr>
        <w:pStyle w:val="Heading2"/>
      </w:pPr>
      <w:bookmarkStart w:id="16" w:name="_Toc463547511"/>
      <w:r w:rsidRPr="00154AB4">
        <w:lastRenderedPageBreak/>
        <w:t xml:space="preserve">Art </w:t>
      </w:r>
      <w:r w:rsidR="005C2F0F" w:rsidRPr="00154AB4">
        <w:t xml:space="preserve">/ Multimedia </w:t>
      </w:r>
      <w:r w:rsidR="003E1D34" w:rsidRPr="00154AB4">
        <w:t>Index</w:t>
      </w:r>
      <w:bookmarkEnd w:id="1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44"/>
        <w:gridCol w:w="4286"/>
      </w:tblGrid>
      <w:tr w:rsidR="000A2E7D" w:rsidTr="00455DF8">
        <w:tc>
          <w:tcPr>
            <w:tcW w:w="4675" w:type="dxa"/>
          </w:tcPr>
          <w:p w:rsidR="00455DF8" w:rsidRPr="006920F0" w:rsidRDefault="00455DF8" w:rsidP="005C2F0F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6920F0">
              <w:rPr>
                <w:b/>
                <w:sz w:val="24"/>
                <w:szCs w:val="24"/>
              </w:rPr>
              <w:t>Image</w:t>
            </w:r>
          </w:p>
        </w:tc>
        <w:tc>
          <w:tcPr>
            <w:tcW w:w="4675" w:type="dxa"/>
          </w:tcPr>
          <w:p w:rsidR="00455DF8" w:rsidRPr="006920F0" w:rsidRDefault="00455DF8" w:rsidP="005C2F0F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6920F0">
              <w:rPr>
                <w:b/>
                <w:sz w:val="24"/>
                <w:szCs w:val="24"/>
              </w:rPr>
              <w:t>Description</w:t>
            </w:r>
          </w:p>
        </w:tc>
      </w:tr>
      <w:tr w:rsidR="000A2E7D" w:rsidTr="00455DF8">
        <w:tc>
          <w:tcPr>
            <w:tcW w:w="4675" w:type="dxa"/>
          </w:tcPr>
          <w:p w:rsidR="00455DF8" w:rsidRPr="006920F0" w:rsidRDefault="00455DF8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noProof/>
                <w:sz w:val="24"/>
                <w:szCs w:val="24"/>
                <w:lang w:eastAsia="en-CA"/>
              </w:rPr>
              <w:drawing>
                <wp:inline distT="0" distB="0" distL="0" distR="0" wp14:anchorId="19A8F115" wp14:editId="01357492">
                  <wp:extent cx="1019175" cy="1630680"/>
                  <wp:effectExtent l="0" t="0" r="952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YSa3d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579" cy="164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55DF8" w:rsidRPr="006920F0" w:rsidRDefault="000A2E7D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Grass Back Ground</w:t>
            </w:r>
          </w:p>
        </w:tc>
      </w:tr>
      <w:tr w:rsidR="000A2E7D" w:rsidTr="00455DF8">
        <w:tc>
          <w:tcPr>
            <w:tcW w:w="4675" w:type="dxa"/>
          </w:tcPr>
          <w:p w:rsidR="00455DF8" w:rsidRPr="006920F0" w:rsidRDefault="000A2E7D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AC5B284" wp14:editId="0D5E7BFA">
                  <wp:extent cx="825397" cy="736508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ragon_sprit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397" cy="73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55DF8" w:rsidRPr="006920F0" w:rsidRDefault="000A2E7D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Player Avatar (dragon)</w:t>
            </w:r>
          </w:p>
        </w:tc>
      </w:tr>
      <w:tr w:rsidR="000A2E7D" w:rsidTr="00455DF8">
        <w:tc>
          <w:tcPr>
            <w:tcW w:w="4675" w:type="dxa"/>
          </w:tcPr>
          <w:p w:rsidR="00455DF8" w:rsidRPr="006920F0" w:rsidRDefault="000A2E7D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noProof/>
                <w:sz w:val="24"/>
                <w:szCs w:val="24"/>
                <w:lang w:eastAsia="en-CA"/>
              </w:rPr>
              <w:drawing>
                <wp:inline distT="0" distB="0" distL="0" distR="0" wp14:anchorId="7CC6D4CC" wp14:editId="72DE920A">
                  <wp:extent cx="330159" cy="419048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ragon_egg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59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55DF8" w:rsidRPr="006920F0" w:rsidRDefault="000A2E7D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Dragon Egg</w:t>
            </w:r>
          </w:p>
        </w:tc>
      </w:tr>
      <w:tr w:rsidR="000A2E7D" w:rsidTr="00455DF8">
        <w:tc>
          <w:tcPr>
            <w:tcW w:w="4675" w:type="dxa"/>
          </w:tcPr>
          <w:p w:rsidR="00455DF8" w:rsidRPr="006920F0" w:rsidRDefault="000A2E7D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noProof/>
                <w:sz w:val="24"/>
                <w:szCs w:val="24"/>
                <w:lang w:eastAsia="en-CA"/>
              </w:rPr>
              <w:drawing>
                <wp:inline distT="0" distB="0" distL="0" distR="0" wp14:anchorId="5F957441" wp14:editId="0399CDBD">
                  <wp:extent cx="762000" cy="3905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47164181088239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55DF8" w:rsidRPr="006920F0" w:rsidRDefault="000A2E7D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Bird (enemy)</w:t>
            </w:r>
          </w:p>
        </w:tc>
      </w:tr>
      <w:tr w:rsidR="000A2E7D" w:rsidTr="00455DF8">
        <w:tc>
          <w:tcPr>
            <w:tcW w:w="4675" w:type="dxa"/>
          </w:tcPr>
          <w:p w:rsidR="00455DF8" w:rsidRPr="006920F0" w:rsidRDefault="000A2E7D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>RuslanDisplay.ttf</w:t>
            </w:r>
          </w:p>
        </w:tc>
        <w:tc>
          <w:tcPr>
            <w:tcW w:w="4675" w:type="dxa"/>
          </w:tcPr>
          <w:p w:rsidR="00455DF8" w:rsidRPr="006920F0" w:rsidRDefault="000A2E7D" w:rsidP="005C2F0F">
            <w:pPr>
              <w:pStyle w:val="ListParagraph"/>
              <w:ind w:left="0"/>
              <w:rPr>
                <w:sz w:val="24"/>
                <w:szCs w:val="24"/>
              </w:rPr>
            </w:pPr>
            <w:r w:rsidRPr="006920F0">
              <w:rPr>
                <w:sz w:val="24"/>
                <w:szCs w:val="24"/>
              </w:rPr>
              <w:t xml:space="preserve">Font for </w:t>
            </w:r>
            <w:proofErr w:type="spellStart"/>
            <w:r w:rsidRPr="006920F0">
              <w:rPr>
                <w:sz w:val="24"/>
                <w:szCs w:val="24"/>
              </w:rPr>
              <w:t>verbage</w:t>
            </w:r>
            <w:proofErr w:type="spellEnd"/>
          </w:p>
        </w:tc>
      </w:tr>
    </w:tbl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</w:p>
    <w:sectPr w:rsidR="005C2F0F" w:rsidRPr="005C2F0F" w:rsidSect="008E601F">
      <w:headerReference w:type="even" r:id="rId21"/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61A5" w:rsidRDefault="006B61A5" w:rsidP="00C152DC">
      <w:pPr>
        <w:spacing w:after="0" w:line="240" w:lineRule="auto"/>
      </w:pPr>
      <w:r>
        <w:separator/>
      </w:r>
    </w:p>
  </w:endnote>
  <w:endnote w:type="continuationSeparator" w:id="0">
    <w:p w:rsidR="006B61A5" w:rsidRDefault="006B61A5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E75E46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Number 1.0</w:t>
    </w:r>
    <w:r w:rsidR="00AA765B" w:rsidRPr="00AA765B">
      <w:rPr>
        <w:rFonts w:asciiTheme="majorHAnsi" w:hAnsiTheme="majorHAnsi"/>
        <w:b/>
      </w:rPr>
      <w:t>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5F2DBF" w:rsidRPr="005F2DBF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4D1398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COMP305 Assignment 1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5F2DBF" w:rsidRPr="005F2DBF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61A5" w:rsidRDefault="006B61A5" w:rsidP="00C152DC">
      <w:pPr>
        <w:spacing w:after="0" w:line="240" w:lineRule="auto"/>
      </w:pPr>
      <w:r>
        <w:separator/>
      </w:r>
    </w:p>
  </w:footnote>
  <w:footnote w:type="continuationSeparator" w:id="0">
    <w:p w:rsidR="006B61A5" w:rsidRDefault="006B61A5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BF4CC6">
                <w:rPr>
                  <w:b/>
                  <w:bCs/>
                  <w:caps/>
                  <w:sz w:val="24"/>
                  <w:szCs w:val="24"/>
                </w:rPr>
                <w:t>Dragon’s Nest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10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BF4CC6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October 6,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10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BF4CC6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October 6,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BF4CC6">
                <w:rPr>
                  <w:b/>
                  <w:bCs/>
                  <w:caps/>
                  <w:sz w:val="24"/>
                  <w:szCs w:val="24"/>
                </w:rPr>
                <w:t>Dragon’s Nest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F675E5"/>
    <w:multiLevelType w:val="hybridMultilevel"/>
    <w:tmpl w:val="FE34DE2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21BBC"/>
    <w:rsid w:val="00023AF4"/>
    <w:rsid w:val="00041C8A"/>
    <w:rsid w:val="00080D8D"/>
    <w:rsid w:val="000A2E7D"/>
    <w:rsid w:val="000B055A"/>
    <w:rsid w:val="00154AB4"/>
    <w:rsid w:val="003E1D34"/>
    <w:rsid w:val="003E1D56"/>
    <w:rsid w:val="003E7AE4"/>
    <w:rsid w:val="00420F46"/>
    <w:rsid w:val="00455DF8"/>
    <w:rsid w:val="004652C6"/>
    <w:rsid w:val="004D1398"/>
    <w:rsid w:val="004D4F49"/>
    <w:rsid w:val="0052734F"/>
    <w:rsid w:val="005C2F0F"/>
    <w:rsid w:val="005F2DBF"/>
    <w:rsid w:val="00686D09"/>
    <w:rsid w:val="00691022"/>
    <w:rsid w:val="006920F0"/>
    <w:rsid w:val="006B61A5"/>
    <w:rsid w:val="00744BAC"/>
    <w:rsid w:val="007D0A6B"/>
    <w:rsid w:val="007D2A8E"/>
    <w:rsid w:val="007E4FA9"/>
    <w:rsid w:val="00830C8E"/>
    <w:rsid w:val="008C6B2D"/>
    <w:rsid w:val="008E601F"/>
    <w:rsid w:val="008F3C94"/>
    <w:rsid w:val="00953C99"/>
    <w:rsid w:val="00996533"/>
    <w:rsid w:val="009A4D42"/>
    <w:rsid w:val="009F6693"/>
    <w:rsid w:val="00AA765B"/>
    <w:rsid w:val="00AD223E"/>
    <w:rsid w:val="00BF4089"/>
    <w:rsid w:val="00BF4CC6"/>
    <w:rsid w:val="00C152DC"/>
    <w:rsid w:val="00CF0419"/>
    <w:rsid w:val="00D668E0"/>
    <w:rsid w:val="00D82416"/>
    <w:rsid w:val="00E75E46"/>
    <w:rsid w:val="00EB6F93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2E01A"/>
  <w15:docId w15:val="{F8AFA802-7074-4202-A703-09E70B77A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0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A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4A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paragraph" w:styleId="Title">
    <w:name w:val="Title"/>
    <w:basedOn w:val="Normal"/>
    <w:next w:val="Normal"/>
    <w:link w:val="TitleChar"/>
    <w:uiPriority w:val="10"/>
    <w:qFormat/>
    <w:rsid w:val="00BF4C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C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59"/>
    <w:rsid w:val="00455D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920F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D0A6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54A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4AB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F2DBF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F2D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2D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2D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hyperlink" Target="https://github.com/aramrattan/COMP305-Assignment-1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gi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2016-10-06T00:00:00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89661959-C448-414F-B81B-6AAAEE14A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59</TotalTime>
  <Pages>6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Dragon’s Nest</vt:lpstr>
    </vt:vector>
  </TitlesOfParts>
  <Company>WANDER pRODUCTIONS</Company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Dragon’s Nest</dc:title>
  <dc:subject>COMP305 Assignment 1</dc:subject>
  <dc:creator>Arlina Ramrattan</dc:creator>
  <cp:lastModifiedBy>Arlina Ramrattan</cp:lastModifiedBy>
  <cp:revision>12</cp:revision>
  <dcterms:created xsi:type="dcterms:W3CDTF">2016-10-06T05:39:00Z</dcterms:created>
  <dcterms:modified xsi:type="dcterms:W3CDTF">2016-10-07T00:03:00Z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